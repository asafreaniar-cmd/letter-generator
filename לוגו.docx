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B91C4" w14:textId="3FD84CE8" w:rsidR="000E39DE" w:rsidRPr="00E15E92" w:rsidRDefault="000E39DE" w:rsidP="000E39DE">
      <w:pPr>
        <w:spacing w:line="240" w:lineRule="auto"/>
        <w:jc w:val="both"/>
        <w:rPr>
          <w:rFonts w:ascii="David" w:hAnsi="David" w:cs="David"/>
          <w:sz w:val="24"/>
          <w:szCs w:val="24"/>
          <w:rtl/>
        </w:rPr>
      </w:pPr>
    </w:p>
    <w:sectPr w:rsidR="000E39DE" w:rsidRPr="00E15E92" w:rsidSect="00C02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A18D5" w14:textId="77777777" w:rsidR="00294598" w:rsidRDefault="00294598" w:rsidP="00473E3A">
      <w:pPr>
        <w:spacing w:after="0" w:line="240" w:lineRule="auto"/>
      </w:pPr>
      <w:r>
        <w:separator/>
      </w:r>
    </w:p>
  </w:endnote>
  <w:endnote w:type="continuationSeparator" w:id="0">
    <w:p w14:paraId="4CC242B6" w14:textId="77777777" w:rsidR="00294598" w:rsidRDefault="00294598" w:rsidP="00473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C23B6" w14:textId="77777777" w:rsidR="00AB098A" w:rsidRDefault="00AB098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BE659" w14:textId="77777777" w:rsidR="00AB098A" w:rsidRDefault="00AB098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C386E" w14:textId="77777777" w:rsidR="00AB098A" w:rsidRDefault="00AB098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85B94" w14:textId="77777777" w:rsidR="00294598" w:rsidRDefault="00294598" w:rsidP="00473E3A">
      <w:pPr>
        <w:spacing w:after="0" w:line="240" w:lineRule="auto"/>
      </w:pPr>
      <w:r>
        <w:separator/>
      </w:r>
    </w:p>
  </w:footnote>
  <w:footnote w:type="continuationSeparator" w:id="0">
    <w:p w14:paraId="3DC925EA" w14:textId="77777777" w:rsidR="00294598" w:rsidRDefault="00294598" w:rsidP="00473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B0A0E" w14:textId="77777777" w:rsidR="00AB098A" w:rsidRDefault="00AB098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E5F34" w14:textId="77777777" w:rsidR="00473E3A" w:rsidRPr="0029123D" w:rsidRDefault="00AB098A" w:rsidP="00AB098A">
    <w:pPr>
      <w:pStyle w:val="a3"/>
      <w:rPr>
        <w:rtl/>
      </w:rPr>
    </w:pPr>
    <w:r>
      <w:rPr>
        <w:noProof/>
        <w:rtl/>
      </w:rPr>
      <w:drawing>
        <wp:anchor distT="0" distB="0" distL="114300" distR="114300" simplePos="0" relativeHeight="251658240" behindDoc="0" locked="0" layoutInCell="1" allowOverlap="1" wp14:anchorId="1F9815F7" wp14:editId="288F7129">
          <wp:simplePos x="0" y="0"/>
          <wp:positionH relativeFrom="page">
            <wp:posOffset>49530</wp:posOffset>
          </wp:positionH>
          <wp:positionV relativeFrom="paragraph">
            <wp:posOffset>-426378</wp:posOffset>
          </wp:positionV>
          <wp:extent cx="7438292" cy="10518924"/>
          <wp:effectExtent l="0" t="0" r="0" b="0"/>
          <wp:wrapNone/>
          <wp:docPr id="6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נייר מכתבים מישרקי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38292" cy="10518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02914" w14:textId="77777777" w:rsidR="00AB098A" w:rsidRDefault="00AB098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3740E"/>
    <w:multiLevelType w:val="hybridMultilevel"/>
    <w:tmpl w:val="3FD6838A"/>
    <w:lvl w:ilvl="0" w:tplc="CB5ABB7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5C6DF9"/>
    <w:multiLevelType w:val="multilevel"/>
    <w:tmpl w:val="647EC6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3E977A6A"/>
    <w:multiLevelType w:val="hybridMultilevel"/>
    <w:tmpl w:val="911C5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9308F"/>
    <w:multiLevelType w:val="hybridMultilevel"/>
    <w:tmpl w:val="75BE66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F53687E"/>
    <w:multiLevelType w:val="hybridMultilevel"/>
    <w:tmpl w:val="A08455DC"/>
    <w:lvl w:ilvl="0" w:tplc="FEB62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6803434">
    <w:abstractNumId w:val="2"/>
  </w:num>
  <w:num w:numId="2" w16cid:durableId="1877422578">
    <w:abstractNumId w:val="0"/>
  </w:num>
  <w:num w:numId="3" w16cid:durableId="1852640798">
    <w:abstractNumId w:val="1"/>
  </w:num>
  <w:num w:numId="4" w16cid:durableId="467750179">
    <w:abstractNumId w:val="4"/>
  </w:num>
  <w:num w:numId="5" w16cid:durableId="1812206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B5"/>
    <w:rsid w:val="000069CB"/>
    <w:rsid w:val="000377A1"/>
    <w:rsid w:val="000408B5"/>
    <w:rsid w:val="0004494E"/>
    <w:rsid w:val="000603C5"/>
    <w:rsid w:val="00064784"/>
    <w:rsid w:val="00070A0C"/>
    <w:rsid w:val="00075397"/>
    <w:rsid w:val="0007656A"/>
    <w:rsid w:val="00085553"/>
    <w:rsid w:val="00092EE1"/>
    <w:rsid w:val="00095BDD"/>
    <w:rsid w:val="000A78E9"/>
    <w:rsid w:val="000C4107"/>
    <w:rsid w:val="000D1B5B"/>
    <w:rsid w:val="000E39DE"/>
    <w:rsid w:val="0011096A"/>
    <w:rsid w:val="00113789"/>
    <w:rsid w:val="00120FA0"/>
    <w:rsid w:val="00156EF0"/>
    <w:rsid w:val="00177860"/>
    <w:rsid w:val="001C2FA2"/>
    <w:rsid w:val="001C715B"/>
    <w:rsid w:val="00217646"/>
    <w:rsid w:val="00222771"/>
    <w:rsid w:val="002463E2"/>
    <w:rsid w:val="00252D3E"/>
    <w:rsid w:val="002542D1"/>
    <w:rsid w:val="00285242"/>
    <w:rsid w:val="0029123D"/>
    <w:rsid w:val="00294598"/>
    <w:rsid w:val="00294755"/>
    <w:rsid w:val="002A63DF"/>
    <w:rsid w:val="002E32E2"/>
    <w:rsid w:val="00306874"/>
    <w:rsid w:val="00345469"/>
    <w:rsid w:val="0034734D"/>
    <w:rsid w:val="00362D85"/>
    <w:rsid w:val="003731A7"/>
    <w:rsid w:val="00375435"/>
    <w:rsid w:val="0038799A"/>
    <w:rsid w:val="003B63DC"/>
    <w:rsid w:val="003C4A58"/>
    <w:rsid w:val="003F3282"/>
    <w:rsid w:val="004070E0"/>
    <w:rsid w:val="00473E3A"/>
    <w:rsid w:val="0047705B"/>
    <w:rsid w:val="00487A43"/>
    <w:rsid w:val="004F0534"/>
    <w:rsid w:val="00510E74"/>
    <w:rsid w:val="005316EE"/>
    <w:rsid w:val="00543A2D"/>
    <w:rsid w:val="0055226E"/>
    <w:rsid w:val="00582010"/>
    <w:rsid w:val="005869A7"/>
    <w:rsid w:val="00591462"/>
    <w:rsid w:val="005A3841"/>
    <w:rsid w:val="005A6353"/>
    <w:rsid w:val="005C4E74"/>
    <w:rsid w:val="005D725B"/>
    <w:rsid w:val="00645581"/>
    <w:rsid w:val="0067679B"/>
    <w:rsid w:val="00684C19"/>
    <w:rsid w:val="006A410B"/>
    <w:rsid w:val="006B14EE"/>
    <w:rsid w:val="006C1568"/>
    <w:rsid w:val="006D3D1F"/>
    <w:rsid w:val="00715910"/>
    <w:rsid w:val="007E0D0F"/>
    <w:rsid w:val="00863FFD"/>
    <w:rsid w:val="00867654"/>
    <w:rsid w:val="00873C3E"/>
    <w:rsid w:val="00897F3B"/>
    <w:rsid w:val="008D389C"/>
    <w:rsid w:val="008F5306"/>
    <w:rsid w:val="0091593E"/>
    <w:rsid w:val="00986375"/>
    <w:rsid w:val="009D5C50"/>
    <w:rsid w:val="009D611E"/>
    <w:rsid w:val="00A90199"/>
    <w:rsid w:val="00A93FDA"/>
    <w:rsid w:val="00AB098A"/>
    <w:rsid w:val="00AD0B9D"/>
    <w:rsid w:val="00AD3EB5"/>
    <w:rsid w:val="00AF216E"/>
    <w:rsid w:val="00B16258"/>
    <w:rsid w:val="00B16BC2"/>
    <w:rsid w:val="00B434ED"/>
    <w:rsid w:val="00B545F3"/>
    <w:rsid w:val="00B76673"/>
    <w:rsid w:val="00BB71F4"/>
    <w:rsid w:val="00BE7DB6"/>
    <w:rsid w:val="00C02A34"/>
    <w:rsid w:val="00C218A8"/>
    <w:rsid w:val="00C3301C"/>
    <w:rsid w:val="00C3727B"/>
    <w:rsid w:val="00C5469A"/>
    <w:rsid w:val="00C75087"/>
    <w:rsid w:val="00CA4A6A"/>
    <w:rsid w:val="00CB264E"/>
    <w:rsid w:val="00CF0C51"/>
    <w:rsid w:val="00D00FBD"/>
    <w:rsid w:val="00D10ADF"/>
    <w:rsid w:val="00D12A11"/>
    <w:rsid w:val="00D16CA5"/>
    <w:rsid w:val="00D30752"/>
    <w:rsid w:val="00D417B5"/>
    <w:rsid w:val="00D53CA6"/>
    <w:rsid w:val="00D70965"/>
    <w:rsid w:val="00DA1CC2"/>
    <w:rsid w:val="00DA58D3"/>
    <w:rsid w:val="00DB4DBB"/>
    <w:rsid w:val="00E15E92"/>
    <w:rsid w:val="00E561EB"/>
    <w:rsid w:val="00E71DF8"/>
    <w:rsid w:val="00EA2561"/>
    <w:rsid w:val="00EC1780"/>
    <w:rsid w:val="00F40CCC"/>
    <w:rsid w:val="00F44DEF"/>
    <w:rsid w:val="00FF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2AD14"/>
  <w15:docId w15:val="{91BDACE4-E83B-9B44-9454-40D13FE69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2D8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E3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473E3A"/>
  </w:style>
  <w:style w:type="paragraph" w:styleId="a5">
    <w:name w:val="footer"/>
    <w:basedOn w:val="a"/>
    <w:link w:val="a6"/>
    <w:uiPriority w:val="99"/>
    <w:unhideWhenUsed/>
    <w:rsid w:val="00473E3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473E3A"/>
  </w:style>
  <w:style w:type="paragraph" w:styleId="a7">
    <w:name w:val="Balloon Text"/>
    <w:basedOn w:val="a"/>
    <w:link w:val="a8"/>
    <w:uiPriority w:val="99"/>
    <w:semiHidden/>
    <w:unhideWhenUsed/>
    <w:rsid w:val="00AB098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8">
    <w:name w:val="טקסט בלונים תו"/>
    <w:basedOn w:val="a0"/>
    <w:link w:val="a7"/>
    <w:uiPriority w:val="99"/>
    <w:semiHidden/>
    <w:rsid w:val="00AB098A"/>
    <w:rPr>
      <w:rFonts w:ascii="Tahoma" w:hAnsi="Tahoma" w:cs="Tahoma"/>
      <w:sz w:val="18"/>
      <w:szCs w:val="18"/>
    </w:rPr>
  </w:style>
  <w:style w:type="paragraph" w:styleId="NormalWeb">
    <w:name w:val="Normal (Web)"/>
    <w:basedOn w:val="a"/>
    <w:uiPriority w:val="99"/>
    <w:semiHidden/>
    <w:unhideWhenUsed/>
    <w:rsid w:val="00F40CC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9">
    <w:name w:val="List Paragraph"/>
    <w:basedOn w:val="a"/>
    <w:uiPriority w:val="34"/>
    <w:qFormat/>
    <w:rsid w:val="00BE7DB6"/>
    <w:pPr>
      <w:ind w:left="720"/>
      <w:contextualSpacing/>
    </w:pPr>
  </w:style>
  <w:style w:type="table" w:styleId="aa">
    <w:name w:val="Table Grid"/>
    <w:basedOn w:val="a1"/>
    <w:uiPriority w:val="39"/>
    <w:rsid w:val="009D5C50"/>
    <w:pPr>
      <w:spacing w:after="0" w:line="240" w:lineRule="auto"/>
    </w:pPr>
    <w:rPr>
      <w:rFonts w:eastAsiaTheme="minorEastAsia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afr\Desktop\&#1502;&#1499;&#1514;&#1489;&#1497;&#1501;\&#1500;&#1497;&#1500;&#1498;%20&#1488;&#1493;&#1505;&#1496;&#1512;&#1493;&#1489;&#1512;.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C:\Users\asafr\Desktop\מכתבים\לילך אוסטרובר..dotx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אסף רעני</dc:creator>
  <cp:keywords/>
  <dc:description/>
  <cp:lastModifiedBy>Assaf Reani</cp:lastModifiedBy>
  <cp:revision>2</cp:revision>
  <cp:lastPrinted>2026-02-25T11:07:00Z</cp:lastPrinted>
  <dcterms:created xsi:type="dcterms:W3CDTF">2026-02-25T11:07:00Z</dcterms:created>
  <dcterms:modified xsi:type="dcterms:W3CDTF">2026-03-10T10:10:00Z</dcterms:modified>
</cp:coreProperties>
</file>