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8075" w14:textId="77777777" w:rsidR="0029123D" w:rsidRPr="00E15E92" w:rsidRDefault="0029123D">
      <w:pPr>
        <w:rPr>
          <w:rFonts w:ascii="David" w:hAnsi="David" w:cs="David"/>
          <w:sz w:val="24"/>
          <w:szCs w:val="24"/>
        </w:rPr>
      </w:pPr>
      <w:bookmarkStart w:id="0" w:name="OLE_LINK23"/>
      <w:bookmarkStart w:id="1" w:name="OLE_LINK24"/>
    </w:p>
    <w:p w14:paraId="590BCFA7" w14:textId="77777777" w:rsidR="00A90199" w:rsidRPr="00E15E92" w:rsidRDefault="00A90199" w:rsidP="00092EE1">
      <w:pPr>
        <w:spacing w:line="240" w:lineRule="auto"/>
        <w:rPr>
          <w:rFonts w:ascii="David" w:hAnsi="David" w:cs="David"/>
          <w:sz w:val="24"/>
          <w:szCs w:val="24"/>
          <w:rtl/>
        </w:rPr>
      </w:pPr>
    </w:p>
    <w:p w14:paraId="100F7C77" w14:textId="77777777" w:rsidR="00C218A8" w:rsidRDefault="00C218A8" w:rsidP="00092EE1">
      <w:pPr>
        <w:spacing w:line="240" w:lineRule="auto"/>
        <w:ind w:right="440"/>
        <w:rPr>
          <w:rFonts w:ascii="David" w:hAnsi="David" w:cs="David"/>
          <w:sz w:val="24"/>
          <w:szCs w:val="24"/>
          <w:rtl/>
        </w:rPr>
      </w:pPr>
    </w:p>
    <w:p w14:paraId="415D2330" w14:textId="77777777" w:rsidR="00543A2D" w:rsidRDefault="00543A2D" w:rsidP="00092EE1">
      <w:pPr>
        <w:spacing w:line="240" w:lineRule="auto"/>
        <w:ind w:right="440"/>
        <w:rPr>
          <w:rFonts w:ascii="David" w:hAnsi="David" w:cs="David"/>
          <w:sz w:val="24"/>
          <w:szCs w:val="24"/>
          <w:rtl/>
        </w:rPr>
      </w:pPr>
    </w:p>
    <w:p w14:paraId="7FD6DDA8" w14:textId="77777777" w:rsidR="00543A2D" w:rsidRDefault="00543A2D" w:rsidP="00092EE1">
      <w:pPr>
        <w:spacing w:line="240" w:lineRule="auto"/>
        <w:ind w:right="440"/>
        <w:rPr>
          <w:rFonts w:ascii="David" w:hAnsi="David" w:cs="David"/>
          <w:sz w:val="24"/>
          <w:szCs w:val="24"/>
          <w:rtl/>
        </w:rPr>
      </w:pPr>
    </w:p>
    <w:p w14:paraId="0D574797" w14:textId="77777777" w:rsidR="00C218A8" w:rsidRDefault="00C218A8" w:rsidP="00092EE1">
      <w:pPr>
        <w:spacing w:line="240" w:lineRule="auto"/>
        <w:ind w:right="440"/>
        <w:rPr>
          <w:rFonts w:ascii="David" w:hAnsi="David" w:cs="David"/>
          <w:sz w:val="24"/>
          <w:szCs w:val="24"/>
          <w:rtl/>
        </w:rPr>
      </w:pPr>
    </w:p>
    <w:p w14:paraId="1A3010D5" w14:textId="77777777" w:rsidR="00C218A8" w:rsidRPr="00E15E92" w:rsidRDefault="00C218A8" w:rsidP="00092EE1">
      <w:pPr>
        <w:spacing w:line="240" w:lineRule="auto"/>
        <w:ind w:right="440"/>
        <w:rPr>
          <w:rFonts w:ascii="David" w:hAnsi="David" w:cs="David"/>
          <w:sz w:val="24"/>
          <w:szCs w:val="24"/>
          <w:rtl/>
        </w:rPr>
      </w:pPr>
    </w:p>
    <w:p w14:paraId="5E0F40E3" w14:textId="6EA4AEBA" w:rsidR="00285242" w:rsidRDefault="00285242" w:rsidP="00285242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הכנסת, ירושלים, </w:t>
      </w:r>
      <w:r w:rsidR="00543A2D">
        <w:rPr>
          <w:rFonts w:ascii="David" w:hAnsi="David" w:cs="David" w:hint="cs"/>
          <w:sz w:val="24"/>
          <w:szCs w:val="24"/>
          <w:rtl/>
        </w:rPr>
        <w:t>ח'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543A2D">
        <w:rPr>
          <w:rFonts w:ascii="David" w:hAnsi="David" w:cs="David" w:hint="cs"/>
          <w:sz w:val="24"/>
          <w:szCs w:val="24"/>
          <w:rtl/>
        </w:rPr>
        <w:t>באדר</w:t>
      </w:r>
      <w:r>
        <w:rPr>
          <w:rFonts w:ascii="David" w:hAnsi="David" w:cs="David" w:hint="cs"/>
          <w:sz w:val="24"/>
          <w:szCs w:val="24"/>
          <w:rtl/>
        </w:rPr>
        <w:t xml:space="preserve"> תשפ"</w:t>
      </w:r>
      <w:r w:rsidR="00543A2D">
        <w:rPr>
          <w:rFonts w:ascii="David" w:hAnsi="David" w:cs="David" w:hint="cs"/>
          <w:sz w:val="24"/>
          <w:szCs w:val="24"/>
          <w:rtl/>
        </w:rPr>
        <w:t>ו</w:t>
      </w:r>
    </w:p>
    <w:p w14:paraId="1246B989" w14:textId="2DBF53F3" w:rsidR="00285242" w:rsidRDefault="00543A2D" w:rsidP="00285242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25</w:t>
      </w:r>
      <w:r w:rsidR="00285242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בפברואר</w:t>
      </w:r>
      <w:r w:rsidR="00285242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2026</w:t>
      </w:r>
    </w:p>
    <w:p w14:paraId="4F8CE023" w14:textId="77777777" w:rsidR="00543A2D" w:rsidRDefault="00543A2D" w:rsidP="00543A2D">
      <w:pPr>
        <w:spacing w:line="24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</w:p>
    <w:p w14:paraId="66E21645" w14:textId="25D09FBD" w:rsidR="000E39DE" w:rsidRPr="00543A2D" w:rsidRDefault="00D00FBD" w:rsidP="00543A2D">
      <w:pPr>
        <w:spacing w:line="240" w:lineRule="auto"/>
        <w:jc w:val="both"/>
        <w:rPr>
          <w:rFonts w:ascii="David" w:hAnsi="David" w:cs="David"/>
          <w:sz w:val="24"/>
          <w:szCs w:val="24"/>
          <w:u w:val="single"/>
        </w:rPr>
      </w:pPr>
      <w:r w:rsidRPr="00543A2D">
        <w:rPr>
          <w:rFonts w:ascii="David" w:hAnsi="David" w:cs="David" w:hint="cs"/>
          <w:sz w:val="24"/>
          <w:szCs w:val="24"/>
          <w:u w:val="single"/>
          <w:rtl/>
        </w:rPr>
        <w:t>לכ</w:t>
      </w:r>
      <w:r w:rsidR="00543A2D" w:rsidRPr="00543A2D">
        <w:rPr>
          <w:rFonts w:ascii="David" w:hAnsi="David" w:cs="David" w:hint="cs"/>
          <w:sz w:val="24"/>
          <w:szCs w:val="24"/>
          <w:u w:val="single"/>
          <w:rtl/>
        </w:rPr>
        <w:t>ל מאן דבעי</w:t>
      </w:r>
    </w:p>
    <w:p w14:paraId="24C9870D" w14:textId="77777777" w:rsidR="00D00FBD" w:rsidRPr="00E15E92" w:rsidRDefault="00D00FBD" w:rsidP="00217646">
      <w:pPr>
        <w:spacing w:line="24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</w:p>
    <w:p w14:paraId="064B6B1E" w14:textId="44532D2B" w:rsidR="00362D85" w:rsidRPr="00E15E92" w:rsidRDefault="00362D85" w:rsidP="0021764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  <w:r w:rsidRPr="00E15E92">
        <w:rPr>
          <w:rFonts w:ascii="David" w:hAnsi="David" w:cs="David" w:hint="cs"/>
          <w:sz w:val="24"/>
          <w:szCs w:val="24"/>
          <w:rtl/>
        </w:rPr>
        <w:t xml:space="preserve">שלום רב, </w:t>
      </w:r>
    </w:p>
    <w:p w14:paraId="6F4B6EB8" w14:textId="77777777" w:rsidR="00F40CCC" w:rsidRPr="00E15E92" w:rsidRDefault="00F40CCC" w:rsidP="0021764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75071799" w14:textId="7A558AF2" w:rsidR="000E39DE" w:rsidRPr="00E15E92" w:rsidRDefault="000E39DE" w:rsidP="000E39DE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E15E92">
        <w:rPr>
          <w:rFonts w:ascii="David" w:hAnsi="David" w:cs="David"/>
          <w:b/>
          <w:bCs/>
          <w:sz w:val="24"/>
          <w:szCs w:val="24"/>
          <w:rtl/>
        </w:rPr>
        <w:t>הנדון:</w:t>
      </w:r>
      <w:r w:rsidR="00CF0C51" w:rsidRPr="00E15E92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543A2D" w:rsidRPr="00543A2D">
        <w:rPr>
          <w:rFonts w:ascii="David" w:hAnsi="David" w:cs="David"/>
          <w:b/>
          <w:bCs/>
          <w:sz w:val="24"/>
          <w:szCs w:val="24"/>
          <w:u w:val="single"/>
          <w:rtl/>
        </w:rPr>
        <w:t>מכתב המלצה - עמותת "אור לחולה"</w:t>
      </w:r>
    </w:p>
    <w:p w14:paraId="64FC7A6A" w14:textId="14AF06F4" w:rsidR="00543A2D" w:rsidRPr="00543A2D" w:rsidRDefault="00543A2D" w:rsidP="00543A2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543A2D">
        <w:rPr>
          <w:rFonts w:ascii="David" w:hAnsi="David" w:cs="David"/>
          <w:sz w:val="24"/>
          <w:szCs w:val="24"/>
          <w:rtl/>
        </w:rPr>
        <w:t>הריני להביע בזאת את הערכתי והמלצתי על עמותת "אור לחולה"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543A2D">
        <w:rPr>
          <w:rFonts w:ascii="David" w:hAnsi="David" w:cs="David"/>
          <w:sz w:val="24"/>
          <w:szCs w:val="24"/>
          <w:rtl/>
        </w:rPr>
        <w:t>עמותה הפועלת למען משפחות חולים המתמודדות עם אתגרים רפואיים, כלכליים ונפשיים מורכבים, ומספקת להן סיוע חיוני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543A2D">
        <w:rPr>
          <w:rFonts w:ascii="David" w:hAnsi="David" w:cs="David"/>
          <w:sz w:val="24"/>
          <w:szCs w:val="24"/>
          <w:rtl/>
        </w:rPr>
        <w:t>ומשמעותי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FC5DCA8" w14:textId="047B06AC" w:rsidR="00543A2D" w:rsidRDefault="00543A2D" w:rsidP="00543A2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543A2D">
        <w:rPr>
          <w:rFonts w:ascii="David" w:hAnsi="David" w:cs="David"/>
          <w:sz w:val="24"/>
          <w:szCs w:val="24"/>
          <w:rtl/>
        </w:rPr>
        <w:t>עמותת "אור לחולה" מעניקה תמיכה רחבה למשפחות הנזקקות, ובכלל זה עזרה כלכלית, ליווי אישי ותמיכה שוטפת, במטרה להקל על ההתמודדות היומיומית הנובעת ממצב רפואי קשה של בן משפחה - וזאת במקצועיות, במסירות ובאחריות, תוך שמירה על כבוד המשפחות ורגישות לצרכיהן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2016EC25" w14:textId="49F7E29B" w:rsidR="00543A2D" w:rsidRDefault="00543A2D" w:rsidP="00543A2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העמותה</w:t>
      </w:r>
      <w:r w:rsidRPr="00543A2D">
        <w:rPr>
          <w:rFonts w:ascii="David" w:hAnsi="David" w:cs="David"/>
          <w:sz w:val="24"/>
          <w:szCs w:val="24"/>
          <w:rtl/>
        </w:rPr>
        <w:t xml:space="preserve"> פועלת בשיתוף פעולה עם גורמים שונים עד לריפוי המלא.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543A2D">
        <w:rPr>
          <w:rFonts w:ascii="David" w:hAnsi="David" w:cs="David"/>
          <w:sz w:val="24"/>
          <w:szCs w:val="24"/>
          <w:rtl/>
        </w:rPr>
        <w:t>התרשמותי היא כי תרומתה של עמותת "אור לחולה" משמעותית, והיא מסייעת בשיפור איכות חייהם של רבים המתמודדים.</w:t>
      </w:r>
    </w:p>
    <w:p w14:paraId="27487F5E" w14:textId="50066329" w:rsidR="00217646" w:rsidRPr="00E15E92" w:rsidRDefault="00C218A8" w:rsidP="000E39DE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E15E92">
        <w:rPr>
          <w:rFonts w:ascii="David" w:hAnsi="David" w:cs="David" w:hint="cs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835DDB7" wp14:editId="391A4510">
            <wp:simplePos x="0" y="0"/>
            <wp:positionH relativeFrom="column">
              <wp:posOffset>640715</wp:posOffset>
            </wp:positionH>
            <wp:positionV relativeFrom="paragraph">
              <wp:posOffset>216729</wp:posOffset>
            </wp:positionV>
            <wp:extent cx="1374140" cy="932180"/>
            <wp:effectExtent l="0" t="0" r="0" b="0"/>
            <wp:wrapNone/>
            <wp:docPr id="1" name="תמונה 1" descr="cid:image001.png@01DAC7BF.88CFC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cid:image001.png@01DAC7BF.88CFC65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848B3" w14:textId="41D3AB8A" w:rsidR="005869A7" w:rsidRPr="00E15E92" w:rsidRDefault="005869A7" w:rsidP="005869A7">
      <w:pPr>
        <w:spacing w:line="240" w:lineRule="auto"/>
        <w:ind w:left="5760"/>
        <w:rPr>
          <w:rFonts w:ascii="David" w:hAnsi="David" w:cs="David"/>
          <w:sz w:val="24"/>
          <w:szCs w:val="24"/>
          <w:rtl/>
        </w:rPr>
      </w:pPr>
      <w:r w:rsidRPr="00E15E92">
        <w:rPr>
          <w:rFonts w:ascii="David" w:hAnsi="David" w:cs="David" w:hint="cs"/>
          <w:sz w:val="24"/>
          <w:szCs w:val="24"/>
          <w:rtl/>
        </w:rPr>
        <w:t>בכבוד רב,</w:t>
      </w:r>
      <w:r w:rsidRPr="00E15E92">
        <w:rPr>
          <w:rFonts w:ascii="David" w:hAnsi="David" w:cs="David" w:hint="cs"/>
          <w:sz w:val="24"/>
          <w:szCs w:val="24"/>
          <w:rtl/>
        </w:rPr>
        <w:tab/>
      </w:r>
    </w:p>
    <w:p w14:paraId="5709BD6A" w14:textId="5804AC83" w:rsidR="005869A7" w:rsidRPr="00E15E92" w:rsidRDefault="005869A7" w:rsidP="005869A7">
      <w:pPr>
        <w:spacing w:line="240" w:lineRule="auto"/>
        <w:ind w:right="1410"/>
        <w:jc w:val="right"/>
        <w:rPr>
          <w:rFonts w:ascii="David" w:hAnsi="David" w:cs="David"/>
          <w:sz w:val="24"/>
          <w:szCs w:val="24"/>
          <w:rtl/>
        </w:rPr>
      </w:pPr>
      <w:r w:rsidRPr="00E15E92">
        <w:rPr>
          <w:rFonts w:ascii="David" w:hAnsi="David" w:cs="David" w:hint="cs"/>
          <w:sz w:val="24"/>
          <w:szCs w:val="24"/>
          <w:rtl/>
        </w:rPr>
        <w:t>ח"כ יונתן משריקי</w:t>
      </w:r>
    </w:p>
    <w:p w14:paraId="2BB462CD" w14:textId="22377723" w:rsidR="005869A7" w:rsidRPr="00E15E92" w:rsidRDefault="005869A7" w:rsidP="005869A7">
      <w:pPr>
        <w:spacing w:line="240" w:lineRule="auto"/>
        <w:ind w:left="1440" w:firstLine="720"/>
        <w:rPr>
          <w:rFonts w:ascii="David" w:hAnsi="David" w:cs="David"/>
          <w:sz w:val="24"/>
          <w:szCs w:val="24"/>
          <w:rtl/>
        </w:rPr>
      </w:pPr>
      <w:r w:rsidRPr="00E15E92"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</w:t>
      </w:r>
      <w:r w:rsidR="003F3282" w:rsidRPr="00E15E92">
        <w:rPr>
          <w:rFonts w:ascii="David" w:hAnsi="David" w:cs="David" w:hint="cs"/>
          <w:sz w:val="24"/>
          <w:szCs w:val="24"/>
          <w:rtl/>
        </w:rPr>
        <w:t xml:space="preserve"> </w:t>
      </w:r>
      <w:r w:rsidRPr="00E15E92">
        <w:rPr>
          <w:rFonts w:ascii="David" w:hAnsi="David" w:cs="David" w:hint="cs"/>
          <w:sz w:val="24"/>
          <w:szCs w:val="24"/>
          <w:rtl/>
        </w:rPr>
        <w:t xml:space="preserve">יו"ר ועדת הבריאות   </w:t>
      </w:r>
    </w:p>
    <w:p w14:paraId="5750D903" w14:textId="77777777" w:rsidR="00AD0B9D" w:rsidRPr="00E15E92" w:rsidRDefault="00AD0B9D" w:rsidP="00AD0B9D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bookmarkEnd w:id="0"/>
    <w:bookmarkEnd w:id="1"/>
    <w:p w14:paraId="485B91C4" w14:textId="3FD84CE8" w:rsidR="000E39DE" w:rsidRPr="00E15E92" w:rsidRDefault="000E39DE" w:rsidP="000E39DE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sectPr w:rsidR="000E39DE" w:rsidRPr="00E15E92" w:rsidSect="00C02A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E6E9D" w14:textId="77777777" w:rsidR="005A3841" w:rsidRDefault="005A3841" w:rsidP="00473E3A">
      <w:pPr>
        <w:spacing w:after="0" w:line="240" w:lineRule="auto"/>
      </w:pPr>
      <w:r>
        <w:separator/>
      </w:r>
    </w:p>
  </w:endnote>
  <w:endnote w:type="continuationSeparator" w:id="0">
    <w:p w14:paraId="0B701307" w14:textId="77777777" w:rsidR="005A3841" w:rsidRDefault="005A3841" w:rsidP="0047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C23B6" w14:textId="77777777" w:rsidR="00AB098A" w:rsidRDefault="00AB09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E659" w14:textId="77777777" w:rsidR="00AB098A" w:rsidRDefault="00AB09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C386E" w14:textId="77777777" w:rsidR="00AB098A" w:rsidRDefault="00AB09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E7215" w14:textId="77777777" w:rsidR="005A3841" w:rsidRDefault="005A3841" w:rsidP="00473E3A">
      <w:pPr>
        <w:spacing w:after="0" w:line="240" w:lineRule="auto"/>
      </w:pPr>
      <w:r>
        <w:separator/>
      </w:r>
    </w:p>
  </w:footnote>
  <w:footnote w:type="continuationSeparator" w:id="0">
    <w:p w14:paraId="71B0C5B8" w14:textId="77777777" w:rsidR="005A3841" w:rsidRDefault="005A3841" w:rsidP="00473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B0A0E" w14:textId="77777777" w:rsidR="00AB098A" w:rsidRDefault="00AB098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5F34" w14:textId="77777777" w:rsidR="00473E3A" w:rsidRPr="0029123D" w:rsidRDefault="00AB098A" w:rsidP="00AB098A">
    <w:pPr>
      <w:pStyle w:val="a3"/>
      <w:rPr>
        <w:rtl/>
      </w:rPr>
    </w:pPr>
    <w:r>
      <w:rPr>
        <w:noProof/>
        <w:rtl/>
      </w:rPr>
      <w:drawing>
        <wp:anchor distT="0" distB="0" distL="114300" distR="114300" simplePos="0" relativeHeight="251658240" behindDoc="0" locked="0" layoutInCell="1" allowOverlap="1" wp14:anchorId="1F9815F7" wp14:editId="288F7129">
          <wp:simplePos x="0" y="0"/>
          <wp:positionH relativeFrom="page">
            <wp:posOffset>49530</wp:posOffset>
          </wp:positionH>
          <wp:positionV relativeFrom="paragraph">
            <wp:posOffset>-426378</wp:posOffset>
          </wp:positionV>
          <wp:extent cx="7438292" cy="10518924"/>
          <wp:effectExtent l="0" t="0" r="0" b="0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נייר מכתבים מישרקי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8292" cy="10518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2914" w14:textId="77777777" w:rsidR="00AB098A" w:rsidRDefault="00AB09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740E"/>
    <w:multiLevelType w:val="hybridMultilevel"/>
    <w:tmpl w:val="3FD6838A"/>
    <w:lvl w:ilvl="0" w:tplc="CB5ABB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5C6DF9"/>
    <w:multiLevelType w:val="multilevel"/>
    <w:tmpl w:val="647EC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3E977A6A"/>
    <w:multiLevelType w:val="hybridMultilevel"/>
    <w:tmpl w:val="911C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9308F"/>
    <w:multiLevelType w:val="hybridMultilevel"/>
    <w:tmpl w:val="75BE66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53687E"/>
    <w:multiLevelType w:val="hybridMultilevel"/>
    <w:tmpl w:val="A08455DC"/>
    <w:lvl w:ilvl="0" w:tplc="FEB62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803434">
    <w:abstractNumId w:val="2"/>
  </w:num>
  <w:num w:numId="2" w16cid:durableId="1877422578">
    <w:abstractNumId w:val="0"/>
  </w:num>
  <w:num w:numId="3" w16cid:durableId="1852640798">
    <w:abstractNumId w:val="1"/>
  </w:num>
  <w:num w:numId="4" w16cid:durableId="467750179">
    <w:abstractNumId w:val="4"/>
  </w:num>
  <w:num w:numId="5" w16cid:durableId="1812206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B5"/>
    <w:rsid w:val="000069CB"/>
    <w:rsid w:val="000377A1"/>
    <w:rsid w:val="000408B5"/>
    <w:rsid w:val="0004494E"/>
    <w:rsid w:val="000603C5"/>
    <w:rsid w:val="00064784"/>
    <w:rsid w:val="00070A0C"/>
    <w:rsid w:val="00075397"/>
    <w:rsid w:val="0007656A"/>
    <w:rsid w:val="00085553"/>
    <w:rsid w:val="00092EE1"/>
    <w:rsid w:val="00095BDD"/>
    <w:rsid w:val="000C4107"/>
    <w:rsid w:val="000D1B5B"/>
    <w:rsid w:val="000E39DE"/>
    <w:rsid w:val="0011096A"/>
    <w:rsid w:val="00113789"/>
    <w:rsid w:val="00120FA0"/>
    <w:rsid w:val="00156EF0"/>
    <w:rsid w:val="00177860"/>
    <w:rsid w:val="001C2FA2"/>
    <w:rsid w:val="001C715B"/>
    <w:rsid w:val="00217646"/>
    <w:rsid w:val="00222771"/>
    <w:rsid w:val="002463E2"/>
    <w:rsid w:val="00252D3E"/>
    <w:rsid w:val="002542D1"/>
    <w:rsid w:val="00285242"/>
    <w:rsid w:val="0029123D"/>
    <w:rsid w:val="00294755"/>
    <w:rsid w:val="002A63DF"/>
    <w:rsid w:val="002E32E2"/>
    <w:rsid w:val="00306874"/>
    <w:rsid w:val="00345469"/>
    <w:rsid w:val="0034734D"/>
    <w:rsid w:val="00362D85"/>
    <w:rsid w:val="003731A7"/>
    <w:rsid w:val="00375435"/>
    <w:rsid w:val="0038799A"/>
    <w:rsid w:val="003B63DC"/>
    <w:rsid w:val="003C4A58"/>
    <w:rsid w:val="003F3282"/>
    <w:rsid w:val="004070E0"/>
    <w:rsid w:val="00473E3A"/>
    <w:rsid w:val="0047705B"/>
    <w:rsid w:val="00487A43"/>
    <w:rsid w:val="004F0534"/>
    <w:rsid w:val="00510E74"/>
    <w:rsid w:val="005316EE"/>
    <w:rsid w:val="00543A2D"/>
    <w:rsid w:val="0055226E"/>
    <w:rsid w:val="00582010"/>
    <w:rsid w:val="005869A7"/>
    <w:rsid w:val="00591462"/>
    <w:rsid w:val="005A3841"/>
    <w:rsid w:val="005A6353"/>
    <w:rsid w:val="005C4E74"/>
    <w:rsid w:val="005D725B"/>
    <w:rsid w:val="00645581"/>
    <w:rsid w:val="0067679B"/>
    <w:rsid w:val="00684C19"/>
    <w:rsid w:val="006A410B"/>
    <w:rsid w:val="006B14EE"/>
    <w:rsid w:val="006C1568"/>
    <w:rsid w:val="006D3D1F"/>
    <w:rsid w:val="00715910"/>
    <w:rsid w:val="007E0D0F"/>
    <w:rsid w:val="00863FFD"/>
    <w:rsid w:val="00867654"/>
    <w:rsid w:val="00873C3E"/>
    <w:rsid w:val="00897F3B"/>
    <w:rsid w:val="008D389C"/>
    <w:rsid w:val="008F5306"/>
    <w:rsid w:val="0091593E"/>
    <w:rsid w:val="00986375"/>
    <w:rsid w:val="009D5C50"/>
    <w:rsid w:val="009D611E"/>
    <w:rsid w:val="00A90199"/>
    <w:rsid w:val="00A93FDA"/>
    <w:rsid w:val="00AB098A"/>
    <w:rsid w:val="00AD0B9D"/>
    <w:rsid w:val="00AD3EB5"/>
    <w:rsid w:val="00AF216E"/>
    <w:rsid w:val="00B16258"/>
    <w:rsid w:val="00B16BC2"/>
    <w:rsid w:val="00B434ED"/>
    <w:rsid w:val="00B545F3"/>
    <w:rsid w:val="00B76673"/>
    <w:rsid w:val="00BB71F4"/>
    <w:rsid w:val="00BE7DB6"/>
    <w:rsid w:val="00C02A34"/>
    <w:rsid w:val="00C218A8"/>
    <w:rsid w:val="00C3301C"/>
    <w:rsid w:val="00C3727B"/>
    <w:rsid w:val="00C5469A"/>
    <w:rsid w:val="00C75087"/>
    <w:rsid w:val="00CA4A6A"/>
    <w:rsid w:val="00CB264E"/>
    <w:rsid w:val="00CF0C51"/>
    <w:rsid w:val="00D00FBD"/>
    <w:rsid w:val="00D10ADF"/>
    <w:rsid w:val="00D12A11"/>
    <w:rsid w:val="00D16CA5"/>
    <w:rsid w:val="00D30752"/>
    <w:rsid w:val="00D417B5"/>
    <w:rsid w:val="00D53CA6"/>
    <w:rsid w:val="00D70965"/>
    <w:rsid w:val="00DA1CC2"/>
    <w:rsid w:val="00DA58D3"/>
    <w:rsid w:val="00DB4DBB"/>
    <w:rsid w:val="00E15E92"/>
    <w:rsid w:val="00E561EB"/>
    <w:rsid w:val="00E71DF8"/>
    <w:rsid w:val="00EA2561"/>
    <w:rsid w:val="00EC1780"/>
    <w:rsid w:val="00F40CCC"/>
    <w:rsid w:val="00F44DEF"/>
    <w:rsid w:val="00FF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AD14"/>
  <w15:docId w15:val="{91BDACE4-E83B-9B44-9454-40D13FE6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D8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473E3A"/>
  </w:style>
  <w:style w:type="paragraph" w:styleId="a5">
    <w:name w:val="footer"/>
    <w:basedOn w:val="a"/>
    <w:link w:val="a6"/>
    <w:uiPriority w:val="99"/>
    <w:unhideWhenUsed/>
    <w:rsid w:val="00473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473E3A"/>
  </w:style>
  <w:style w:type="paragraph" w:styleId="a7">
    <w:name w:val="Balloon Text"/>
    <w:basedOn w:val="a"/>
    <w:link w:val="a8"/>
    <w:uiPriority w:val="99"/>
    <w:semiHidden/>
    <w:unhideWhenUsed/>
    <w:rsid w:val="00AB098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AB098A"/>
    <w:rPr>
      <w:rFonts w:ascii="Tahoma" w:hAnsi="Tahoma" w:cs="Tahoma"/>
      <w:sz w:val="18"/>
      <w:szCs w:val="18"/>
    </w:rPr>
  </w:style>
  <w:style w:type="paragraph" w:styleId="NormalWeb">
    <w:name w:val="Normal (Web)"/>
    <w:basedOn w:val="a"/>
    <w:uiPriority w:val="99"/>
    <w:semiHidden/>
    <w:unhideWhenUsed/>
    <w:rsid w:val="00F40CC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List Paragraph"/>
    <w:basedOn w:val="a"/>
    <w:uiPriority w:val="34"/>
    <w:qFormat/>
    <w:rsid w:val="00BE7DB6"/>
    <w:pPr>
      <w:ind w:left="720"/>
      <w:contextualSpacing/>
    </w:pPr>
  </w:style>
  <w:style w:type="table" w:styleId="aa">
    <w:name w:val="Table Grid"/>
    <w:basedOn w:val="a1"/>
    <w:uiPriority w:val="39"/>
    <w:rsid w:val="009D5C50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C7BF.88CFC65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fr\Desktop\&#1502;&#1499;&#1514;&#1489;&#1497;&#1501;\&#1500;&#1497;&#1500;&#1498;%20&#1488;&#1493;&#1505;&#1496;&#1512;&#1493;&#1489;&#1512;.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C:\Users\asafr\Desktop\מכתבים\לילך אוסטרובר..dotx</Template>
  <TotalTime>7</TotalTime>
  <Pages>1</Pages>
  <Words>135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רעני</dc:creator>
  <cp:keywords/>
  <dc:description/>
  <cp:lastModifiedBy>Assaf Reani</cp:lastModifiedBy>
  <cp:revision>1</cp:revision>
  <cp:lastPrinted>2026-02-25T11:07:00Z</cp:lastPrinted>
  <dcterms:created xsi:type="dcterms:W3CDTF">2026-02-25T11:07:00Z</dcterms:created>
  <dcterms:modified xsi:type="dcterms:W3CDTF">2026-02-26T08:03:00Z</dcterms:modified>
</cp:coreProperties>
</file>